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2D3CD" w14:textId="5BEBAF7F" w:rsidR="00D077E9" w:rsidRDefault="00E615CA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61AFDC4" wp14:editId="7112CDF8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59700" cy="6769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43"/>
      </w:tblGrid>
      <w:tr w:rsidR="00D077E9" w14:paraId="249F1A89" w14:textId="77777777" w:rsidTr="00E615CA">
        <w:trPr>
          <w:trHeight w:val="1794"/>
        </w:trPr>
        <w:tc>
          <w:tcPr>
            <w:tcW w:w="5298" w:type="dxa"/>
            <w:tcBorders>
              <w:top w:val="nil"/>
              <w:left w:val="nil"/>
              <w:bottom w:val="nil"/>
              <w:right w:val="nil"/>
            </w:tcBorders>
          </w:tcPr>
          <w:p w14:paraId="03D403F7" w14:textId="40580327" w:rsidR="00D077E9" w:rsidRDefault="00106DAB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5DDF3CF" wp14:editId="219AA8D2">
                      <wp:extent cx="4091305" cy="15113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1305" cy="1511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BCC1C6" w14:textId="5C15630A" w:rsidR="0036070C" w:rsidRPr="00106DAB" w:rsidRDefault="0036070C" w:rsidP="00CE7256">
                                  <w:pPr>
                                    <w:pStyle w:val="Title"/>
                                    <w:rPr>
                                      <w:rFonts w:ascii="Bahnschrift SemiCondensed" w:hAnsi="Bahnschrift SemiCondensed"/>
                                      <w:color w:val="211D5C" w:themeColor="text1" w:themeTint="D9"/>
                                      <w:sz w:val="80"/>
                                      <w:szCs w:val="8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06DAB">
                                    <w:rPr>
                                      <w:rFonts w:ascii="Bahnschrift SemiCondensed" w:hAnsi="Bahnschrift SemiCondensed"/>
                                      <w:color w:val="211D5C" w:themeColor="text1" w:themeTint="D9"/>
                                      <w:sz w:val="80"/>
                                      <w:szCs w:val="8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IIOT</w:t>
                                  </w:r>
                                  <w:r w:rsidR="00CE7256" w:rsidRPr="00106DAB">
                                    <w:rPr>
                                      <w:rFonts w:ascii="Bahnschrift SemiCondensed" w:hAnsi="Bahnschrift SemiCondensed"/>
                                      <w:color w:val="211D5C" w:themeColor="text1" w:themeTint="D9"/>
                                      <w:sz w:val="80"/>
                                      <w:szCs w:val="8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106DAB">
                                    <w:rPr>
                                      <w:rFonts w:ascii="Bahnschrift SemiCondensed" w:hAnsi="Bahnschrift SemiCondensed"/>
                                      <w:color w:val="211D5C" w:themeColor="text1" w:themeTint="D9"/>
                                      <w:sz w:val="80"/>
                                      <w:szCs w:val="8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LAB</w:t>
                                  </w:r>
                                  <w:r w:rsidR="00106DAB" w:rsidRPr="00106DAB">
                                    <w:rPr>
                                      <w:rFonts w:ascii="Bahnschrift SemiCondensed" w:hAnsi="Bahnschrift SemiCondensed"/>
                                      <w:color w:val="211D5C" w:themeColor="text1" w:themeTint="D9"/>
                                      <w:sz w:val="80"/>
                                      <w:szCs w:val="8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–</w:t>
                                  </w:r>
                                  <w:r w:rsidR="00CE7256" w:rsidRPr="00106DAB">
                                    <w:rPr>
                                      <w:rFonts w:ascii="Bahnschrift SemiCondensed" w:hAnsi="Bahnschrift SemiCondensed"/>
                                      <w:color w:val="211D5C" w:themeColor="text1" w:themeTint="D9"/>
                                      <w:sz w:val="80"/>
                                      <w:szCs w:val="8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LANE</w:t>
                                  </w:r>
                                  <w:r w:rsidR="00106DAB" w:rsidRPr="00106DAB">
                                    <w:rPr>
                                      <w:rFonts w:ascii="Bahnschrift SemiCondensed" w:hAnsi="Bahnschrift SemiCondensed"/>
                                      <w:color w:val="211D5C" w:themeColor="text1" w:themeTint="D9"/>
                                      <w:sz w:val="80"/>
                                      <w:szCs w:val="8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FINDING </w:t>
                                  </w:r>
                                  <w:r w:rsidR="00CE7256" w:rsidRPr="00106DAB">
                                    <w:rPr>
                                      <w:rFonts w:ascii="Bahnschrift SemiCondensed" w:hAnsi="Bahnschrift SemiCondensed"/>
                                      <w:color w:val="211D5C" w:themeColor="text1" w:themeTint="D9"/>
                                      <w:sz w:val="80"/>
                                      <w:szCs w:val="8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REPORT</w:t>
                                  </w:r>
                                  <w:r w:rsidRPr="00106DAB">
                                    <w:rPr>
                                      <w:rFonts w:ascii="Bahnschrift SemiCondensed" w:hAnsi="Bahnschrift SemiCondensed"/>
                                      <w:color w:val="211D5C" w:themeColor="text1" w:themeTint="D9"/>
                                      <w:sz w:val="80"/>
                                      <w:szCs w:val="8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5DDF3C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22.15pt;height:11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" filled="f" stroked="f" strokeweight=".5pt">
                      <v:textbox>
                        <w:txbxContent>
                          <w:p w14:paraId="42BCC1C6" w14:textId="5C15630A" w:rsidR="0036070C" w:rsidRPr="00106DAB" w:rsidRDefault="0036070C" w:rsidP="00CE7256">
                            <w:pPr>
                              <w:pStyle w:val="Title"/>
                              <w:rPr>
                                <w:rFonts w:ascii="Bahnschrift SemiCondensed" w:hAnsi="Bahnschrift SemiCondensed"/>
                                <w:color w:val="211D5C" w:themeColor="text1" w:themeTint="D9"/>
                                <w:sz w:val="80"/>
                                <w:szCs w:val="8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6DAB">
                              <w:rPr>
                                <w:rFonts w:ascii="Bahnschrift SemiCondensed" w:hAnsi="Bahnschrift SemiCondensed"/>
                                <w:color w:val="211D5C" w:themeColor="text1" w:themeTint="D9"/>
                                <w:sz w:val="80"/>
                                <w:szCs w:val="8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IIOT</w:t>
                            </w:r>
                            <w:r w:rsidR="00CE7256" w:rsidRPr="00106DAB">
                              <w:rPr>
                                <w:rFonts w:ascii="Bahnschrift SemiCondensed" w:hAnsi="Bahnschrift SemiCondensed"/>
                                <w:color w:val="211D5C" w:themeColor="text1" w:themeTint="D9"/>
                                <w:sz w:val="80"/>
                                <w:szCs w:val="8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106DAB">
                              <w:rPr>
                                <w:rFonts w:ascii="Bahnschrift SemiCondensed" w:hAnsi="Bahnschrift SemiCondensed"/>
                                <w:color w:val="211D5C" w:themeColor="text1" w:themeTint="D9"/>
                                <w:sz w:val="80"/>
                                <w:szCs w:val="8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LAB</w:t>
                            </w:r>
                            <w:r w:rsidR="00106DAB" w:rsidRPr="00106DAB">
                              <w:rPr>
                                <w:rFonts w:ascii="Bahnschrift SemiCondensed" w:hAnsi="Bahnschrift SemiCondensed"/>
                                <w:color w:val="211D5C" w:themeColor="text1" w:themeTint="D9"/>
                                <w:sz w:val="80"/>
                                <w:szCs w:val="8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–</w:t>
                            </w:r>
                            <w:r w:rsidR="00CE7256" w:rsidRPr="00106DAB">
                              <w:rPr>
                                <w:rFonts w:ascii="Bahnschrift SemiCondensed" w:hAnsi="Bahnschrift SemiCondensed"/>
                                <w:color w:val="211D5C" w:themeColor="text1" w:themeTint="D9"/>
                                <w:sz w:val="80"/>
                                <w:szCs w:val="8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LANE</w:t>
                            </w:r>
                            <w:r w:rsidR="00106DAB" w:rsidRPr="00106DAB">
                              <w:rPr>
                                <w:rFonts w:ascii="Bahnschrift SemiCondensed" w:hAnsi="Bahnschrift SemiCondensed"/>
                                <w:color w:val="211D5C" w:themeColor="text1" w:themeTint="D9"/>
                                <w:sz w:val="80"/>
                                <w:szCs w:val="8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FINDING </w:t>
                            </w:r>
                            <w:r w:rsidR="00CE7256" w:rsidRPr="00106DAB">
                              <w:rPr>
                                <w:rFonts w:ascii="Bahnschrift SemiCondensed" w:hAnsi="Bahnschrift SemiCondensed"/>
                                <w:color w:val="211D5C" w:themeColor="text1" w:themeTint="D9"/>
                                <w:sz w:val="80"/>
                                <w:szCs w:val="8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REPORT</w:t>
                            </w:r>
                            <w:r w:rsidRPr="00106DAB">
                              <w:rPr>
                                <w:rFonts w:ascii="Bahnschrift SemiCondensed" w:hAnsi="Bahnschrift SemiCondensed"/>
                                <w:color w:val="211D5C" w:themeColor="text1" w:themeTint="D9"/>
                                <w:sz w:val="80"/>
                                <w:szCs w:val="8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7A8DFD0" w14:textId="13B921F2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C2C84A" wp14:editId="078653D9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10DBE1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6522A29" w14:textId="77777777" w:rsidTr="00E615CA">
        <w:trPr>
          <w:trHeight w:val="7238"/>
        </w:trPr>
        <w:tc>
          <w:tcPr>
            <w:tcW w:w="5298" w:type="dxa"/>
            <w:tcBorders>
              <w:top w:val="nil"/>
              <w:left w:val="nil"/>
              <w:bottom w:val="nil"/>
              <w:right w:val="nil"/>
            </w:tcBorders>
          </w:tcPr>
          <w:p w14:paraId="06C9C9DF" w14:textId="0F554FDF" w:rsidR="00D077E9" w:rsidRDefault="00E615CA" w:rsidP="00D077E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290CDB8D" wp14:editId="12D2B103">
                      <wp:simplePos x="0" y="0"/>
                      <wp:positionH relativeFrom="column">
                        <wp:posOffset>-148196</wp:posOffset>
                      </wp:positionH>
                      <wp:positionV relativeFrom="page">
                        <wp:posOffset>-2020154</wp:posOffset>
                      </wp:positionV>
                      <wp:extent cx="3957145" cy="8267700"/>
                      <wp:effectExtent l="0" t="0" r="5715" b="0"/>
                      <wp:wrapNone/>
                      <wp:docPr id="3" name="Rectangle 3" descr="white rectangle for text on cov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7145" cy="8267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219159" id="Rectangle 3" o:spid="_x0000_s1026" alt="white rectangle for text on cover" style="position:absolute;margin-left:-11.65pt;margin-top:-159.05pt;width:311.6pt;height:65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" fillcolor="white [3212]" stroked="f" strokeweight="2pt">
                      <w10:wrap anchory="page"/>
                    </v:rect>
                  </w:pict>
                </mc:Fallback>
              </mc:AlternateContent>
            </w:r>
          </w:p>
        </w:tc>
      </w:tr>
      <w:tr w:rsidR="00D077E9" w14:paraId="2765720C" w14:textId="77777777" w:rsidTr="00E615CA">
        <w:trPr>
          <w:trHeight w:val="2057"/>
        </w:trPr>
        <w:tc>
          <w:tcPr>
            <w:tcW w:w="5298" w:type="dxa"/>
            <w:tcBorders>
              <w:top w:val="nil"/>
              <w:left w:val="nil"/>
              <w:bottom w:val="nil"/>
              <w:right w:val="nil"/>
            </w:tcBorders>
          </w:tcPr>
          <w:p w14:paraId="19281893" w14:textId="502D3372" w:rsidR="00D077E9" w:rsidRDefault="00D077E9" w:rsidP="00D077E9"/>
          <w:p w14:paraId="3243834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38E8DE3" wp14:editId="64071D4E">
                      <wp:extent cx="1384300" cy="6350"/>
                      <wp:effectExtent l="19050" t="19050" r="25400" b="317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84300" cy="63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7344CF3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310771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9B57298" w14:textId="77777777" w:rsidR="00D077E9" w:rsidRPr="00106DAB" w:rsidRDefault="00D077E9" w:rsidP="00D077E9">
            <w:pPr>
              <w:rPr>
                <w:rFonts w:ascii="Bahnschrift Light" w:hAnsi="Bahnschrift Light"/>
                <w:noProof/>
                <w:sz w:val="10"/>
                <w:szCs w:val="10"/>
              </w:rPr>
            </w:pPr>
          </w:p>
          <w:p w14:paraId="5CD5DD33" w14:textId="3250DA12" w:rsidR="00D077E9" w:rsidRPr="00070C85" w:rsidRDefault="00E615CA" w:rsidP="00D077E9">
            <w:pPr>
              <w:rPr>
                <w:rFonts w:ascii="Century Gothic" w:hAnsi="Century Gothic"/>
                <w:sz w:val="32"/>
                <w:szCs w:val="24"/>
              </w:rPr>
            </w:pPr>
            <w:r w:rsidRPr="00070C85">
              <w:rPr>
                <w:rFonts w:ascii="Century Gothic" w:hAnsi="Century Gothic"/>
                <w:sz w:val="32"/>
                <w:szCs w:val="24"/>
              </w:rPr>
              <w:t xml:space="preserve">Done </w:t>
            </w:r>
            <w:r w:rsidR="00D077E9" w:rsidRPr="00070C85">
              <w:rPr>
                <w:rFonts w:ascii="Century Gothic" w:hAnsi="Century Gothic"/>
                <w:sz w:val="32"/>
                <w:szCs w:val="24"/>
              </w:rPr>
              <w:t xml:space="preserve">by: </w:t>
            </w:r>
            <w:sdt>
              <w:sdtPr>
                <w:rPr>
                  <w:rFonts w:ascii="Century Gothic" w:hAnsi="Century Gothic"/>
                  <w:sz w:val="32"/>
                  <w:szCs w:val="24"/>
                </w:rPr>
                <w:alias w:val="Your Name"/>
                <w:tag w:val="Your Name"/>
                <w:id w:val="-180584491"/>
                <w:placeholder>
                  <w:docPart w:val="FBB8DC6B7C414FAE8415D8BDA73287B6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2E5414" w:rsidRPr="002E5414">
                  <w:rPr>
                    <w:rFonts w:ascii="Century Gothic" w:hAnsi="Century Gothic"/>
                    <w:sz w:val="32"/>
                    <w:szCs w:val="24"/>
                  </w:rPr>
                  <w:t>Muhammad Emad</w:t>
                </w:r>
                <w:r w:rsidR="002E5414" w:rsidRPr="002E5414">
                  <w:rPr>
                    <w:rFonts w:ascii="Century Gothic" w:hAnsi="Century Gothic"/>
                    <w:sz w:val="32"/>
                    <w:szCs w:val="24"/>
                  </w:rPr>
                  <w:br/>
                  <w:t>200107010</w:t>
                </w:r>
                <w:r w:rsidR="00AC320D">
                  <w:rPr>
                    <w:rFonts w:ascii="Century Gothic" w:hAnsi="Century Gothic"/>
                    <w:sz w:val="32"/>
                    <w:szCs w:val="24"/>
                  </w:rPr>
                  <w:br/>
                  <w:t>6th Semester</w:t>
                </w:r>
                <w:r w:rsidR="002E5414" w:rsidRPr="002E5414">
                  <w:rPr>
                    <w:rFonts w:ascii="Century Gothic" w:hAnsi="Century Gothic"/>
                    <w:sz w:val="32"/>
                    <w:szCs w:val="24"/>
                  </w:rPr>
                  <w:t xml:space="preserve"> </w:t>
                </w:r>
                <w:r w:rsidR="002E5414" w:rsidRPr="002E5414">
                  <w:rPr>
                    <w:rFonts w:ascii="Century Gothic" w:hAnsi="Century Gothic"/>
                    <w:sz w:val="32"/>
                    <w:szCs w:val="24"/>
                  </w:rPr>
                  <w:br/>
                  <w:t>muhammad.emad@dxb.manipal.edu</w:t>
                </w:r>
              </w:sdtContent>
            </w:sdt>
          </w:p>
          <w:p w14:paraId="1393C7D2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5CB5F2E3" w14:textId="12F0627A" w:rsidR="00E615CA" w:rsidRDefault="00E615CA" w:rsidP="00E615CA">
      <w:pPr>
        <w:spacing w:after="200"/>
      </w:pPr>
    </w:p>
    <w:p w14:paraId="2671DA6F" w14:textId="78D5A0F9" w:rsidR="00360FBF" w:rsidRPr="00360FBF" w:rsidRDefault="00E615CA" w:rsidP="00360FBF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28086F" wp14:editId="0D98A774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A2E1F" w14:textId="7EEF1B78" w:rsidR="0036070C" w:rsidRDefault="0036070C" w:rsidP="00E615CA"/>
                          <w:p w14:paraId="35FDD13E" w14:textId="6550FABB" w:rsidR="0036070C" w:rsidRDefault="0036070C" w:rsidP="00E615CA"/>
                          <w:p w14:paraId="6EAFD583" w14:textId="6A9EECE9" w:rsidR="0036070C" w:rsidRDefault="0036070C" w:rsidP="00E615CA"/>
                          <w:p w14:paraId="6DF39D41" w14:textId="35E4B50F" w:rsidR="0036070C" w:rsidRDefault="0036070C" w:rsidP="00E615CA"/>
                          <w:p w14:paraId="2202D066" w14:textId="6101ABA0" w:rsidR="0036070C" w:rsidRDefault="0036070C" w:rsidP="00E615CA"/>
                          <w:p w14:paraId="1821F969" w14:textId="6A69F447" w:rsidR="0036070C" w:rsidRDefault="0036070C" w:rsidP="00E615CA"/>
                          <w:p w14:paraId="7DCD3E67" w14:textId="45DFE3DD" w:rsidR="0036070C" w:rsidRDefault="0036070C" w:rsidP="00E615CA"/>
                          <w:p w14:paraId="3935653C" w14:textId="5079815E" w:rsidR="0036070C" w:rsidRDefault="0036070C" w:rsidP="00E615CA"/>
                          <w:p w14:paraId="6064D36E" w14:textId="17100C76" w:rsidR="0036070C" w:rsidRDefault="0036070C" w:rsidP="00E615CA"/>
                          <w:p w14:paraId="5DBADB1D" w14:textId="6474D5FA" w:rsidR="0036070C" w:rsidRDefault="0036070C" w:rsidP="00E615CA"/>
                          <w:p w14:paraId="7141CDFB" w14:textId="0488012F" w:rsidR="0036070C" w:rsidRDefault="0036070C" w:rsidP="00E615CA"/>
                          <w:p w14:paraId="70A22A3C" w14:textId="183B288D" w:rsidR="0036070C" w:rsidRDefault="0036070C" w:rsidP="00E615CA"/>
                          <w:p w14:paraId="308F5A4D" w14:textId="068814D7" w:rsidR="0036070C" w:rsidRDefault="0036070C" w:rsidP="00E615CA"/>
                          <w:p w14:paraId="2D943FEB" w14:textId="2B64DC9C" w:rsidR="0036070C" w:rsidRDefault="0036070C" w:rsidP="00E615CA"/>
                          <w:p w14:paraId="4F8B80C8" w14:textId="77777777" w:rsidR="0036070C" w:rsidRDefault="0036070C" w:rsidP="00E615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8086F" id="Rectangle 2" o:spid="_x0000_s1027" alt="colored rectangle" style="position:absolute;margin-left:0;margin-top:0;width:611.1pt;height:265.7pt;z-index:-251657216;visibility:visible;mso-wrap-style:square;mso-wrap-distance-left:9pt;mso-wrap-distance-top:0;mso-wrap-distance-right:9pt;mso-wrap-distance-bottom:0;mso-position-horizontal:left;mso-position-horizontal-relative:page;mso-position-vertical:bottom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" fillcolor="#0070c0" stroked="f" strokeweight="2pt">
                <v:textbox>
                  <w:txbxContent>
                    <w:p w14:paraId="4BAA2E1F" w14:textId="7EEF1B78" w:rsidR="0036070C" w:rsidRDefault="0036070C" w:rsidP="00E615CA"/>
                    <w:p w14:paraId="35FDD13E" w14:textId="6550FABB" w:rsidR="0036070C" w:rsidRDefault="0036070C" w:rsidP="00E615CA"/>
                    <w:p w14:paraId="6EAFD583" w14:textId="6A9EECE9" w:rsidR="0036070C" w:rsidRDefault="0036070C" w:rsidP="00E615CA"/>
                    <w:p w14:paraId="6DF39D41" w14:textId="35E4B50F" w:rsidR="0036070C" w:rsidRDefault="0036070C" w:rsidP="00E615CA"/>
                    <w:p w14:paraId="2202D066" w14:textId="6101ABA0" w:rsidR="0036070C" w:rsidRDefault="0036070C" w:rsidP="00E615CA"/>
                    <w:p w14:paraId="1821F969" w14:textId="6A69F447" w:rsidR="0036070C" w:rsidRDefault="0036070C" w:rsidP="00E615CA"/>
                    <w:p w14:paraId="7DCD3E67" w14:textId="45DFE3DD" w:rsidR="0036070C" w:rsidRDefault="0036070C" w:rsidP="00E615CA"/>
                    <w:p w14:paraId="3935653C" w14:textId="5079815E" w:rsidR="0036070C" w:rsidRDefault="0036070C" w:rsidP="00E615CA"/>
                    <w:p w14:paraId="6064D36E" w14:textId="17100C76" w:rsidR="0036070C" w:rsidRDefault="0036070C" w:rsidP="00E615CA"/>
                    <w:p w14:paraId="5DBADB1D" w14:textId="6474D5FA" w:rsidR="0036070C" w:rsidRDefault="0036070C" w:rsidP="00E615CA"/>
                    <w:p w14:paraId="7141CDFB" w14:textId="0488012F" w:rsidR="0036070C" w:rsidRDefault="0036070C" w:rsidP="00E615CA"/>
                    <w:p w14:paraId="70A22A3C" w14:textId="183B288D" w:rsidR="0036070C" w:rsidRDefault="0036070C" w:rsidP="00E615CA"/>
                    <w:p w14:paraId="308F5A4D" w14:textId="068814D7" w:rsidR="0036070C" w:rsidRDefault="0036070C" w:rsidP="00E615CA"/>
                    <w:p w14:paraId="2D943FEB" w14:textId="2B64DC9C" w:rsidR="0036070C" w:rsidRDefault="0036070C" w:rsidP="00E615CA"/>
                    <w:p w14:paraId="4F8B80C8" w14:textId="77777777" w:rsidR="0036070C" w:rsidRDefault="0036070C" w:rsidP="00E615CA"/>
                  </w:txbxContent>
                </v:textbox>
                <w10:wrap anchorx="page" anchory="page"/>
              </v:rect>
            </w:pict>
          </mc:Fallback>
        </mc:AlternateContent>
      </w:r>
      <w:r>
        <w:br w:type="page"/>
      </w:r>
    </w:p>
    <w:p w14:paraId="6A1C813E" w14:textId="77777777" w:rsidR="00360FBF" w:rsidRPr="00360FBF" w:rsidRDefault="00360FBF" w:rsidP="000C2750">
      <w:pPr>
        <w:spacing w:after="200"/>
        <w:ind w:firstLine="720"/>
        <w:rPr>
          <w:color w:val="211D5C" w:themeColor="text1" w:themeTint="D9"/>
          <w:sz w:val="52"/>
          <w:szCs w:val="4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1CF2311" w14:textId="49007946" w:rsidR="000C2750" w:rsidRPr="00AE5E1A" w:rsidRDefault="001B3B33" w:rsidP="000C2750">
      <w:pPr>
        <w:spacing w:after="200"/>
        <w:ind w:firstLine="720"/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INTRODUCTION</w:t>
      </w:r>
      <w:r w:rsidR="000C2750" w:rsidRPr="00AE5E1A"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:-</w:t>
      </w:r>
    </w:p>
    <w:p w14:paraId="7F43107A" w14:textId="77777777" w:rsidR="003E6753" w:rsidRDefault="003E6753" w:rsidP="00E615CA">
      <w:pPr>
        <w:spacing w:after="200"/>
        <w:rPr>
          <w:sz w:val="56"/>
          <w:szCs w:val="48"/>
        </w:rPr>
      </w:pPr>
    </w:p>
    <w:p w14:paraId="2B1BD63C" w14:textId="414F814B" w:rsidR="000C2750" w:rsidRPr="00242E7B" w:rsidRDefault="00A77DC2" w:rsidP="00E615CA">
      <w:pPr>
        <w:spacing w:after="200"/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this report, I will be going over how to m</w:t>
      </w:r>
      <w:r w:rsidR="000C2750"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 a pipeline that finds lane lines on the road</w:t>
      </w:r>
      <w:r w:rsidR="002A5329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a</w:t>
      </w:r>
      <w:r w:rsidR="000C2750"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ppl</w:t>
      </w:r>
      <w:r w:rsidR="002A5329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ying</w:t>
      </w:r>
      <w:r w:rsidR="000C2750"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OpenCV functions to detect lanes in an image and later a video by following a pipeline.</w:t>
      </w:r>
      <w: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following steps will be done in order to obtain the result : Greyscale imaging, Noise filtering, Smoothing, Region masking, Canny edge, Hough transformation</w:t>
      </w:r>
      <w:r w:rsidR="002A5329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Video processing frame-by-frame and Saving the video as a mp4.</w:t>
      </w:r>
    </w:p>
    <w:p w14:paraId="1E4CC2A9" w14:textId="01D4A00B" w:rsidR="000C2750" w:rsidRDefault="000C2750" w:rsidP="00E615CA">
      <w:pPr>
        <w:spacing w:after="200"/>
        <w:rPr>
          <w:sz w:val="56"/>
          <w:szCs w:val="48"/>
        </w:rPr>
      </w:pPr>
    </w:p>
    <w:p w14:paraId="550C86E2" w14:textId="5C9F717B" w:rsidR="000C2750" w:rsidRDefault="000C2750" w:rsidP="00E615CA">
      <w:pPr>
        <w:spacing w:after="200"/>
        <w:rPr>
          <w:sz w:val="56"/>
          <w:szCs w:val="48"/>
        </w:rPr>
      </w:pPr>
    </w:p>
    <w:p w14:paraId="366D4589" w14:textId="77777777" w:rsidR="00A77DC2" w:rsidRPr="00360FBF" w:rsidRDefault="00A77DC2" w:rsidP="00242E7B">
      <w:pPr>
        <w:spacing w:after="200"/>
        <w:rPr>
          <w:color w:val="211D5C" w:themeColor="text1" w:themeTint="D9"/>
          <w:sz w:val="52"/>
          <w:szCs w:val="4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7656F6C" w14:textId="62970E79" w:rsidR="000C2750" w:rsidRPr="00AE5E1A" w:rsidRDefault="000C2750" w:rsidP="003E6753">
      <w:pPr>
        <w:spacing w:after="200"/>
        <w:ind w:firstLine="720"/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E5E1A"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PROCEDURE :-</w:t>
      </w:r>
    </w:p>
    <w:p w14:paraId="7514B96A" w14:textId="77777777" w:rsidR="003E6753" w:rsidRDefault="003E6753" w:rsidP="00E615CA">
      <w:pPr>
        <w:spacing w:after="200"/>
        <w:rPr>
          <w:sz w:val="56"/>
          <w:szCs w:val="48"/>
        </w:rPr>
      </w:pPr>
    </w:p>
    <w:p w14:paraId="6A55C013" w14:textId="4779B3AA" w:rsidR="007B1C7E" w:rsidRDefault="00490862" w:rsidP="00E615CA">
      <w:pPr>
        <w:spacing w:after="200"/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basic Lane Detection pipeline can be made using straightforward Computer Vision algorithms. This report will provide an easy-to-use Python and OpenCV pipeline that may be applied to straightforward lane detection.</w:t>
      </w:r>
    </w:p>
    <w:p w14:paraId="22EE4FE2" w14:textId="2B7B63C0" w:rsidR="00242E7B" w:rsidRDefault="00242E7B" w:rsidP="00E615CA">
      <w:pPr>
        <w:spacing w:after="200"/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AE7DA4" w14:textId="13188B0F" w:rsidR="00242E7B" w:rsidRPr="00A21346" w:rsidRDefault="00242E7B" w:rsidP="00E615CA">
      <w:pPr>
        <w:spacing w:after="200"/>
        <w:rPr>
          <w:b w:val="0"/>
          <w:color w:val="0F0D29" w:themeColor="text1"/>
          <w:sz w:val="48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1346">
        <w:rPr>
          <w:b w:val="0"/>
          <w:color w:val="0F0D29" w:themeColor="text1"/>
          <w:sz w:val="48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 :</w:t>
      </w:r>
      <w:r w:rsidRPr="00A21346">
        <w:rPr>
          <w:b w:val="0"/>
          <w:color w:val="0F0D29" w:themeColor="text1"/>
          <w:sz w:val="48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Python (JupyterLab)</w:t>
      </w:r>
    </w:p>
    <w:p w14:paraId="2F9B7F90" w14:textId="2B38CE25" w:rsidR="002E0A30" w:rsidRPr="00A21346" w:rsidRDefault="002E0A30" w:rsidP="00E615CA">
      <w:pPr>
        <w:spacing w:after="200"/>
        <w:rPr>
          <w:b w:val="0"/>
          <w:color w:val="0F0D29" w:themeColor="text1"/>
          <w:sz w:val="48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1346">
        <w:rPr>
          <w:b w:val="0"/>
          <w:color w:val="0F0D29" w:themeColor="text1"/>
          <w:sz w:val="48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Modules used :</w:t>
      </w:r>
      <w:r w:rsidRPr="00A21346">
        <w:rPr>
          <w:b w:val="0"/>
          <w:color w:val="0F0D29" w:themeColor="text1"/>
          <w:sz w:val="48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OpenCV, moviepy, Matplotlib, NumPy</w:t>
      </w:r>
    </w:p>
    <w:p w14:paraId="19A723C2" w14:textId="719D47F6" w:rsidR="00242E7B" w:rsidRPr="00A21346" w:rsidRDefault="00242E7B" w:rsidP="00E615CA">
      <w:pPr>
        <w:spacing w:after="200"/>
        <w:rPr>
          <w:b w:val="0"/>
          <w:color w:val="0F0D29" w:themeColor="text1"/>
          <w:sz w:val="48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1346">
        <w:rPr>
          <w:b w:val="0"/>
          <w:color w:val="0F0D29" w:themeColor="text1"/>
          <w:sz w:val="48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 Link :</w:t>
      </w:r>
      <w:r w:rsidRPr="00A21346">
        <w:rPr>
          <w:b w:val="0"/>
          <w:color w:val="0F0D29" w:themeColor="text1"/>
          <w:sz w:val="48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0" w:history="1">
        <w:r w:rsidRPr="00A21346">
          <w:rPr>
            <w:rStyle w:val="Hyperlink"/>
            <w:sz w:val="48"/>
            <w:szCs w:val="40"/>
          </w:rPr>
          <w:t>GitHub</w:t>
        </w:r>
      </w:hyperlink>
      <w:r w:rsidRPr="00A21346">
        <w:rPr>
          <w:rStyle w:val="Hyperlink"/>
          <w:sz w:val="48"/>
          <w:szCs w:val="40"/>
        </w:rPr>
        <w:t xml:space="preserve"> </w:t>
      </w:r>
    </w:p>
    <w:p w14:paraId="26205731" w14:textId="3B324DFA" w:rsidR="00CC41C9" w:rsidRDefault="00CC41C9" w:rsidP="00E615CA">
      <w:pPr>
        <w:spacing w:after="200"/>
        <w:rPr>
          <w:sz w:val="52"/>
          <w:szCs w:val="44"/>
        </w:rPr>
      </w:pPr>
    </w:p>
    <w:p w14:paraId="13E64085" w14:textId="77777777" w:rsidR="00CC3BBB" w:rsidRDefault="00CC3BBB" w:rsidP="00E615CA">
      <w:pPr>
        <w:spacing w:after="200"/>
        <w:rPr>
          <w:sz w:val="52"/>
          <w:szCs w:val="44"/>
        </w:rPr>
      </w:pPr>
    </w:p>
    <w:p w14:paraId="16C6AFC9" w14:textId="705E9B3E" w:rsidR="00CC41C9" w:rsidRPr="00242E7B" w:rsidRDefault="007B1C7E" w:rsidP="007B1C7E">
      <w:pPr>
        <w:pStyle w:val="ListParagraph"/>
        <w:numPr>
          <w:ilvl w:val="0"/>
          <w:numId w:val="1"/>
        </w:numPr>
        <w:spacing w:after="200"/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Capture Screenshots from original video.</w:t>
      </w:r>
    </w:p>
    <w:p w14:paraId="300D0489" w14:textId="78769C58" w:rsidR="007B1C7E" w:rsidRDefault="00CC41C9" w:rsidP="00CC41C9">
      <w:pPr>
        <w:spacing w:after="200"/>
        <w:rPr>
          <w:sz w:val="52"/>
          <w:szCs w:val="44"/>
        </w:rPr>
      </w:pPr>
      <w:r>
        <w:rPr>
          <w:noProof/>
          <w:sz w:val="52"/>
          <w:szCs w:val="44"/>
        </w:rPr>
        <w:drawing>
          <wp:anchor distT="0" distB="0" distL="114300" distR="114300" simplePos="0" relativeHeight="251664384" behindDoc="1" locked="0" layoutInCell="1" allowOverlap="1" wp14:anchorId="26F0CB74" wp14:editId="5A1CDD1E">
            <wp:simplePos x="0" y="0"/>
            <wp:positionH relativeFrom="margin">
              <wp:posOffset>2926080</wp:posOffset>
            </wp:positionH>
            <wp:positionV relativeFrom="paragraph">
              <wp:posOffset>254245</wp:posOffset>
            </wp:positionV>
            <wp:extent cx="3382480" cy="2018714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97" cy="202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C7E">
        <w:rPr>
          <w:noProof/>
        </w:rPr>
        <w:drawing>
          <wp:anchor distT="0" distB="0" distL="114300" distR="114300" simplePos="0" relativeHeight="251662336" behindDoc="1" locked="0" layoutInCell="1" allowOverlap="1" wp14:anchorId="0D000729" wp14:editId="5B5EC3B8">
            <wp:simplePos x="0" y="0"/>
            <wp:positionH relativeFrom="margin">
              <wp:align>left</wp:align>
            </wp:positionH>
            <wp:positionV relativeFrom="paragraph">
              <wp:posOffset>329178</wp:posOffset>
            </wp:positionV>
            <wp:extent cx="2905125" cy="17399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42CED" w14:textId="54F6366D" w:rsidR="00CC41C9" w:rsidRPr="00CC41C9" w:rsidRDefault="00CC41C9" w:rsidP="00CC41C9">
      <w:pPr>
        <w:rPr>
          <w:sz w:val="52"/>
          <w:szCs w:val="44"/>
        </w:rPr>
      </w:pPr>
    </w:p>
    <w:p w14:paraId="20BDB524" w14:textId="46865E80" w:rsidR="00CC41C9" w:rsidRPr="00CC41C9" w:rsidRDefault="00CC41C9" w:rsidP="00CC41C9">
      <w:pPr>
        <w:rPr>
          <w:sz w:val="52"/>
          <w:szCs w:val="44"/>
        </w:rPr>
      </w:pPr>
    </w:p>
    <w:p w14:paraId="70B618C9" w14:textId="53209199" w:rsidR="00CC41C9" w:rsidRPr="00CC41C9" w:rsidRDefault="00CC41C9" w:rsidP="00CC41C9">
      <w:pPr>
        <w:rPr>
          <w:sz w:val="52"/>
          <w:szCs w:val="44"/>
        </w:rPr>
      </w:pPr>
    </w:p>
    <w:p w14:paraId="37F06D1C" w14:textId="205BA38A" w:rsidR="00CC41C9" w:rsidRDefault="00CC41C9" w:rsidP="00CC41C9">
      <w:pPr>
        <w:rPr>
          <w:sz w:val="52"/>
          <w:szCs w:val="44"/>
        </w:rPr>
      </w:pPr>
    </w:p>
    <w:p w14:paraId="789EB79C" w14:textId="77777777" w:rsidR="00CC41C9" w:rsidRDefault="00CC41C9" w:rsidP="00CC41C9">
      <w:pPr>
        <w:rPr>
          <w:sz w:val="52"/>
          <w:szCs w:val="44"/>
        </w:rPr>
      </w:pPr>
    </w:p>
    <w:p w14:paraId="34D571D4" w14:textId="0891DAB7" w:rsidR="00CC41C9" w:rsidRPr="00242E7B" w:rsidRDefault="00CC41C9" w:rsidP="00CC41C9">
      <w:pPr>
        <w:pStyle w:val="ListParagraph"/>
        <w:numPr>
          <w:ilvl w:val="0"/>
          <w:numId w:val="1"/>
        </w:num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Convert the above image into HLS masked image</w:t>
      </w:r>
      <w:r w:rsidR="007524D6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that rest of the environment isn’t visible.</w:t>
      </w:r>
    </w:p>
    <w:p w14:paraId="4F809CE5" w14:textId="0ED0A2AA" w:rsidR="00CC41C9" w:rsidRDefault="00CC41C9" w:rsidP="00CC41C9">
      <w:pPr>
        <w:rPr>
          <w:sz w:val="52"/>
          <w:szCs w:val="4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7AC27F7" wp14:editId="1528055E">
            <wp:simplePos x="0" y="0"/>
            <wp:positionH relativeFrom="margin">
              <wp:align>center</wp:align>
            </wp:positionH>
            <wp:positionV relativeFrom="paragraph">
              <wp:posOffset>283954</wp:posOffset>
            </wp:positionV>
            <wp:extent cx="7220607" cy="196793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607" cy="196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D0E59" w14:textId="2B1C6E2F" w:rsidR="00A9070E" w:rsidRPr="00A9070E" w:rsidRDefault="00A9070E" w:rsidP="00A9070E">
      <w:pPr>
        <w:rPr>
          <w:sz w:val="52"/>
          <w:szCs w:val="44"/>
        </w:rPr>
      </w:pPr>
    </w:p>
    <w:p w14:paraId="7CBBD2AB" w14:textId="4C8DE2E8" w:rsidR="00A9070E" w:rsidRPr="00A9070E" w:rsidRDefault="00A9070E" w:rsidP="00A9070E">
      <w:pPr>
        <w:rPr>
          <w:sz w:val="52"/>
          <w:szCs w:val="44"/>
        </w:rPr>
      </w:pPr>
    </w:p>
    <w:p w14:paraId="7A46B0A0" w14:textId="04F2DBDF" w:rsidR="00A9070E" w:rsidRPr="00A9070E" w:rsidRDefault="00A9070E" w:rsidP="00A9070E">
      <w:pPr>
        <w:rPr>
          <w:sz w:val="52"/>
          <w:szCs w:val="44"/>
        </w:rPr>
      </w:pPr>
    </w:p>
    <w:p w14:paraId="293DCC0A" w14:textId="5E83E0BD" w:rsidR="00A9070E" w:rsidRDefault="00A9070E" w:rsidP="00A9070E">
      <w:pPr>
        <w:tabs>
          <w:tab w:val="left" w:pos="3080"/>
        </w:tabs>
        <w:rPr>
          <w:sz w:val="52"/>
          <w:szCs w:val="44"/>
        </w:rPr>
      </w:pPr>
      <w:r>
        <w:rPr>
          <w:sz w:val="52"/>
          <w:szCs w:val="44"/>
        </w:rPr>
        <w:tab/>
      </w:r>
    </w:p>
    <w:p w14:paraId="74717166" w14:textId="414BD474" w:rsidR="00A9070E" w:rsidRDefault="00A9070E" w:rsidP="00A9070E">
      <w:pPr>
        <w:tabs>
          <w:tab w:val="left" w:pos="3080"/>
        </w:tabs>
        <w:rPr>
          <w:sz w:val="52"/>
          <w:szCs w:val="44"/>
        </w:rPr>
      </w:pPr>
    </w:p>
    <w:p w14:paraId="70A1BCB4" w14:textId="77777777" w:rsidR="00C75B37" w:rsidRDefault="00C75B37" w:rsidP="00A9070E">
      <w:pPr>
        <w:tabs>
          <w:tab w:val="left" w:pos="3080"/>
        </w:tabs>
        <w:rPr>
          <w:sz w:val="52"/>
          <w:szCs w:val="44"/>
        </w:rPr>
      </w:pPr>
    </w:p>
    <w:p w14:paraId="73B0A767" w14:textId="77777777" w:rsidR="00972DFA" w:rsidRDefault="00A9070E" w:rsidP="00972DFA">
      <w:pPr>
        <w:pStyle w:val="ListParagraph"/>
        <w:numPr>
          <w:ilvl w:val="0"/>
          <w:numId w:val="1"/>
        </w:numPr>
        <w:spacing w:after="200"/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Convert the HLS masked image into greyscale image. This helps us identify the</w:t>
      </w:r>
      <w:r w:rsidRPr="00242E7B">
        <w:rPr>
          <w:b w:val="0"/>
          <w:color w:val="0F0D29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yellow and white lanes.</w:t>
      </w:r>
    </w:p>
    <w:p w14:paraId="005472DC" w14:textId="4AF3527F" w:rsidR="00A9070E" w:rsidRPr="00972DFA" w:rsidRDefault="00972DFA" w:rsidP="00972DFA">
      <w:pPr>
        <w:spacing w:after="200"/>
        <w:ind w:left="360"/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noProof/>
        </w:rPr>
        <w:drawing>
          <wp:anchor distT="0" distB="0" distL="114300" distR="114300" simplePos="0" relativeHeight="251665408" behindDoc="1" locked="0" layoutInCell="1" allowOverlap="1" wp14:anchorId="14651DE9" wp14:editId="08FEE494">
            <wp:simplePos x="0" y="0"/>
            <wp:positionH relativeFrom="margin">
              <wp:align>center</wp:align>
            </wp:positionH>
            <wp:positionV relativeFrom="paragraph">
              <wp:posOffset>743497</wp:posOffset>
            </wp:positionV>
            <wp:extent cx="5600700" cy="3286125"/>
            <wp:effectExtent l="0" t="0" r="0" b="9525"/>
            <wp:wrapNone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070E" w:rsidRPr="00972DFA">
        <w:rPr>
          <w:sz w:val="52"/>
          <w:szCs w:val="44"/>
        </w:rPr>
        <w:br w:type="page"/>
      </w:r>
    </w:p>
    <w:p w14:paraId="6A19E0AE" w14:textId="77777777" w:rsidR="00C0235B" w:rsidRDefault="00C0235B" w:rsidP="00A9070E">
      <w:pPr>
        <w:tabs>
          <w:tab w:val="left" w:pos="3080"/>
        </w:tabs>
        <w:rPr>
          <w:sz w:val="52"/>
          <w:szCs w:val="44"/>
        </w:rPr>
      </w:pPr>
    </w:p>
    <w:p w14:paraId="5A148C81" w14:textId="6EBF5244" w:rsidR="00A9070E" w:rsidRPr="00242E7B" w:rsidRDefault="00A9070E" w:rsidP="00972DFA">
      <w:pPr>
        <w:pStyle w:val="ListParagraph"/>
        <w:numPr>
          <w:ilvl w:val="0"/>
          <w:numId w:val="5"/>
        </w:numPr>
        <w:tabs>
          <w:tab w:val="left" w:pos="3080"/>
        </w:tabs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Blur the image to reduce the noise </w:t>
      </w:r>
      <w:r w:rsidR="00BD0D66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smoothen the image. We applied a kernel size of 15.</w:t>
      </w:r>
    </w:p>
    <w:p w14:paraId="1825AFBA" w14:textId="707F3F46" w:rsidR="00A9070E" w:rsidRDefault="00A9070E" w:rsidP="00A9070E">
      <w:pPr>
        <w:tabs>
          <w:tab w:val="left" w:pos="3080"/>
        </w:tabs>
        <w:rPr>
          <w:sz w:val="52"/>
          <w:szCs w:val="4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E486E07" wp14:editId="09799E55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5366583" cy="3286800"/>
            <wp:effectExtent l="0" t="0" r="5715" b="8890"/>
            <wp:wrapNone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583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B51CB" w14:textId="34451E19" w:rsidR="00A9070E" w:rsidRPr="00A9070E" w:rsidRDefault="00A9070E" w:rsidP="00A9070E">
      <w:pPr>
        <w:rPr>
          <w:sz w:val="52"/>
          <w:szCs w:val="44"/>
        </w:rPr>
      </w:pPr>
    </w:p>
    <w:p w14:paraId="5AA07AE0" w14:textId="5996BC63" w:rsidR="00A9070E" w:rsidRPr="00A9070E" w:rsidRDefault="00A9070E" w:rsidP="00A9070E">
      <w:pPr>
        <w:rPr>
          <w:sz w:val="52"/>
          <w:szCs w:val="44"/>
        </w:rPr>
      </w:pPr>
    </w:p>
    <w:p w14:paraId="06C61A14" w14:textId="78E32B42" w:rsidR="00A9070E" w:rsidRPr="00A9070E" w:rsidRDefault="00A9070E" w:rsidP="00A9070E">
      <w:pPr>
        <w:rPr>
          <w:sz w:val="52"/>
          <w:szCs w:val="44"/>
        </w:rPr>
      </w:pPr>
    </w:p>
    <w:p w14:paraId="3DFF7372" w14:textId="0BFCA89F" w:rsidR="00A9070E" w:rsidRPr="00A9070E" w:rsidRDefault="00A9070E" w:rsidP="00A9070E">
      <w:pPr>
        <w:rPr>
          <w:sz w:val="52"/>
          <w:szCs w:val="44"/>
        </w:rPr>
      </w:pPr>
    </w:p>
    <w:p w14:paraId="76DD84D2" w14:textId="2B3D5ACF" w:rsidR="00A9070E" w:rsidRPr="00A9070E" w:rsidRDefault="00A9070E" w:rsidP="00A9070E">
      <w:pPr>
        <w:rPr>
          <w:sz w:val="52"/>
          <w:szCs w:val="44"/>
        </w:rPr>
      </w:pPr>
    </w:p>
    <w:p w14:paraId="6BD18E0A" w14:textId="6143037A" w:rsidR="00A9070E" w:rsidRPr="00A9070E" w:rsidRDefault="00A9070E" w:rsidP="00A9070E">
      <w:pPr>
        <w:rPr>
          <w:sz w:val="52"/>
          <w:szCs w:val="44"/>
        </w:rPr>
      </w:pPr>
    </w:p>
    <w:p w14:paraId="62E9443F" w14:textId="29EC186E" w:rsidR="00A9070E" w:rsidRPr="00A9070E" w:rsidRDefault="00A9070E" w:rsidP="00A9070E">
      <w:pPr>
        <w:rPr>
          <w:sz w:val="52"/>
          <w:szCs w:val="44"/>
        </w:rPr>
      </w:pPr>
    </w:p>
    <w:p w14:paraId="6171EAE2" w14:textId="6A4CBF68" w:rsidR="00A9070E" w:rsidRPr="00A9070E" w:rsidRDefault="00A9070E" w:rsidP="00A9070E">
      <w:pPr>
        <w:rPr>
          <w:sz w:val="52"/>
          <w:szCs w:val="44"/>
        </w:rPr>
      </w:pPr>
    </w:p>
    <w:p w14:paraId="1D57FAC9" w14:textId="533CAA1D" w:rsidR="00A9070E" w:rsidRDefault="00A9070E" w:rsidP="00A9070E">
      <w:pPr>
        <w:rPr>
          <w:sz w:val="52"/>
          <w:szCs w:val="44"/>
        </w:rPr>
      </w:pPr>
    </w:p>
    <w:p w14:paraId="5957041C" w14:textId="56E82949" w:rsidR="00A9070E" w:rsidRDefault="00A9070E" w:rsidP="00A9070E">
      <w:pPr>
        <w:tabs>
          <w:tab w:val="left" w:pos="4370"/>
        </w:tabs>
        <w:rPr>
          <w:sz w:val="52"/>
          <w:szCs w:val="44"/>
        </w:rPr>
      </w:pPr>
      <w:r>
        <w:rPr>
          <w:sz w:val="52"/>
          <w:szCs w:val="44"/>
        </w:rPr>
        <w:tab/>
      </w:r>
    </w:p>
    <w:p w14:paraId="2384CC22" w14:textId="07D14A04" w:rsidR="00A9070E" w:rsidRDefault="00A9070E" w:rsidP="00A9070E">
      <w:pPr>
        <w:tabs>
          <w:tab w:val="left" w:pos="4370"/>
        </w:tabs>
        <w:rPr>
          <w:sz w:val="52"/>
          <w:szCs w:val="44"/>
        </w:rPr>
      </w:pPr>
    </w:p>
    <w:p w14:paraId="0311426A" w14:textId="77777777" w:rsidR="00C75B37" w:rsidRDefault="00C75B37" w:rsidP="00A9070E">
      <w:pPr>
        <w:tabs>
          <w:tab w:val="left" w:pos="4370"/>
        </w:tabs>
        <w:rPr>
          <w:sz w:val="52"/>
          <w:szCs w:val="44"/>
        </w:rPr>
      </w:pPr>
    </w:p>
    <w:p w14:paraId="2CF88A81" w14:textId="55E63953" w:rsidR="00A9070E" w:rsidRDefault="00A9070E" w:rsidP="00A9070E">
      <w:pPr>
        <w:tabs>
          <w:tab w:val="left" w:pos="4370"/>
        </w:tabs>
        <w:rPr>
          <w:sz w:val="52"/>
          <w:szCs w:val="44"/>
        </w:rPr>
      </w:pPr>
    </w:p>
    <w:p w14:paraId="7C320369" w14:textId="25B9C051" w:rsidR="00A9070E" w:rsidRDefault="00A9070E" w:rsidP="00A9070E">
      <w:pPr>
        <w:tabs>
          <w:tab w:val="left" w:pos="4370"/>
        </w:tabs>
        <w:rPr>
          <w:sz w:val="52"/>
          <w:szCs w:val="44"/>
        </w:rPr>
      </w:pPr>
    </w:p>
    <w:p w14:paraId="6E5CCEDD" w14:textId="0C6FB124" w:rsidR="00375EEC" w:rsidRPr="00375EEC" w:rsidRDefault="00A9070E" w:rsidP="00972DFA">
      <w:pPr>
        <w:pStyle w:val="ListParagraph"/>
        <w:numPr>
          <w:ilvl w:val="0"/>
          <w:numId w:val="5"/>
        </w:numPr>
        <w:tabs>
          <w:tab w:val="left" w:pos="4370"/>
        </w:tabs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Apply Canny edge detection to the blurred image</w:t>
      </w:r>
      <w:r w:rsidR="007C7F0F"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sharpen the edges.</w:t>
      </w:r>
      <w:r w:rsidR="00375EEC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threshold was 50 (low) and 100 (high) respectively.</w:t>
      </w:r>
    </w:p>
    <w:p w14:paraId="1CEEAA0F" w14:textId="26A869D5" w:rsidR="00A9070E" w:rsidRPr="00242E7B" w:rsidRDefault="00A9070E" w:rsidP="00A9070E">
      <w:pPr>
        <w:tabs>
          <w:tab w:val="left" w:pos="4370"/>
        </w:tabs>
        <w:ind w:left="360"/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F0DF48" w14:textId="6CB14897" w:rsidR="00A9070E" w:rsidRPr="00242E7B" w:rsidRDefault="00A9070E" w:rsidP="00A9070E">
      <w:pPr>
        <w:tabs>
          <w:tab w:val="left" w:pos="4370"/>
        </w:tabs>
        <w:ind w:left="360"/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noProof/>
          <w:color w:val="0F0D29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1" locked="0" layoutInCell="1" allowOverlap="1" wp14:anchorId="4EE7415E" wp14:editId="173523F6">
            <wp:simplePos x="0" y="0"/>
            <wp:positionH relativeFrom="margin">
              <wp:align>center</wp:align>
            </wp:positionH>
            <wp:positionV relativeFrom="paragraph">
              <wp:posOffset>-7204</wp:posOffset>
            </wp:positionV>
            <wp:extent cx="5589417" cy="3286800"/>
            <wp:effectExtent l="0" t="0" r="0" b="8890"/>
            <wp:wrapNone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417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AB9D8" w14:textId="2F0CB51D" w:rsidR="00A9070E" w:rsidRPr="00242E7B" w:rsidRDefault="00A9070E" w:rsidP="00A9070E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8CEDC2" w14:textId="5A89E53F" w:rsidR="00A9070E" w:rsidRPr="00242E7B" w:rsidRDefault="00A9070E" w:rsidP="00A9070E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2C7D72" w14:textId="00D57D46" w:rsidR="00A9070E" w:rsidRPr="00242E7B" w:rsidRDefault="00A9070E" w:rsidP="00A9070E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33877A" w14:textId="68E10AC4" w:rsidR="00A9070E" w:rsidRPr="00242E7B" w:rsidRDefault="00A9070E" w:rsidP="00A9070E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6F66E" w14:textId="3508A770" w:rsidR="00A9070E" w:rsidRPr="00242E7B" w:rsidRDefault="00A9070E" w:rsidP="00A9070E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0C467C" w14:textId="79F8D1DE" w:rsidR="00A9070E" w:rsidRPr="00242E7B" w:rsidRDefault="00A9070E" w:rsidP="00A9070E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983525" w14:textId="3F3BC441" w:rsidR="00A9070E" w:rsidRPr="00242E7B" w:rsidRDefault="00A9070E" w:rsidP="00A9070E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E4B618" w14:textId="4B2AB7AC" w:rsidR="00A9070E" w:rsidRPr="00242E7B" w:rsidRDefault="00A9070E" w:rsidP="00A9070E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D50C30" w14:textId="48416AF3" w:rsidR="00A9070E" w:rsidRPr="00242E7B" w:rsidRDefault="00A9070E" w:rsidP="00A9070E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7B1543" w14:textId="33EB7C2F" w:rsidR="00A9070E" w:rsidRPr="00242E7B" w:rsidRDefault="00A9070E" w:rsidP="00A9070E">
      <w:pPr>
        <w:tabs>
          <w:tab w:val="left" w:pos="3699"/>
        </w:tabs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</w:p>
    <w:p w14:paraId="25BAFCED" w14:textId="2DDDC1DE" w:rsidR="00A9070E" w:rsidRPr="00242E7B" w:rsidRDefault="00A9070E" w:rsidP="00972DFA">
      <w:pPr>
        <w:pStyle w:val="ListParagraph"/>
        <w:numPr>
          <w:ilvl w:val="0"/>
          <w:numId w:val="5"/>
        </w:numPr>
        <w:tabs>
          <w:tab w:val="left" w:pos="3699"/>
        </w:tabs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canny edge, we can still see that there are other edges which are not lanes. To solve this, we use region</w:t>
      </w:r>
      <w:r w:rsidR="00BD06D3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interest</w:t>
      </w: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masking where we form a polygon based on the vertices. Rest of the image will be </w:t>
      </w:r>
      <w:r w:rsidR="007C7F0F"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changed</w:t>
      </w: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black.</w:t>
      </w:r>
    </w:p>
    <w:p w14:paraId="139FEEED" w14:textId="3D39D5FC" w:rsidR="00A9070E" w:rsidRPr="00242E7B" w:rsidRDefault="00A9070E" w:rsidP="00A9070E">
      <w:pPr>
        <w:tabs>
          <w:tab w:val="left" w:pos="3699"/>
        </w:tabs>
        <w:ind w:left="360"/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D30B0C" w14:textId="3930AFBB" w:rsidR="00A9070E" w:rsidRPr="00242E7B" w:rsidRDefault="00A9070E" w:rsidP="00A9070E">
      <w:pPr>
        <w:tabs>
          <w:tab w:val="left" w:pos="3699"/>
        </w:tabs>
        <w:ind w:left="360"/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noProof/>
          <w:color w:val="0F0D29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8480" behindDoc="1" locked="0" layoutInCell="1" allowOverlap="1" wp14:anchorId="2533BCAD" wp14:editId="75ECDF30">
            <wp:simplePos x="0" y="0"/>
            <wp:positionH relativeFrom="margin">
              <wp:align>center</wp:align>
            </wp:positionH>
            <wp:positionV relativeFrom="paragraph">
              <wp:posOffset>-1073</wp:posOffset>
            </wp:positionV>
            <wp:extent cx="5496569" cy="3286800"/>
            <wp:effectExtent l="0" t="0" r="8890" b="8890"/>
            <wp:wrapNone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9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26A15" w14:textId="723C769A" w:rsidR="004F74DB" w:rsidRPr="00242E7B" w:rsidRDefault="004F74DB" w:rsidP="004F74DB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9EDD05" w14:textId="2D91D206" w:rsidR="004F74DB" w:rsidRPr="00242E7B" w:rsidRDefault="004F74DB" w:rsidP="004F74DB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32F56A" w14:textId="13FDB70E" w:rsidR="004F74DB" w:rsidRPr="00242E7B" w:rsidRDefault="004F74DB" w:rsidP="004F74DB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645BDF" w14:textId="30252DF0" w:rsidR="004F74DB" w:rsidRPr="00242E7B" w:rsidRDefault="004F74DB" w:rsidP="004F74DB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60254F" w14:textId="0C84085E" w:rsidR="004F74DB" w:rsidRPr="00242E7B" w:rsidRDefault="004F74DB" w:rsidP="004F74DB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41A842" w14:textId="31E0C8F7" w:rsidR="004F74DB" w:rsidRPr="00242E7B" w:rsidRDefault="004F74DB" w:rsidP="004F74DB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A6F2B" w14:textId="34D78A61" w:rsidR="004F74DB" w:rsidRPr="00242E7B" w:rsidRDefault="004F74DB" w:rsidP="004F74DB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CA953C" w14:textId="36CF3443" w:rsidR="00C75B37" w:rsidRPr="00242E7B" w:rsidRDefault="004F74DB" w:rsidP="004F74DB">
      <w:pPr>
        <w:tabs>
          <w:tab w:val="left" w:pos="6182"/>
        </w:tabs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</w:p>
    <w:p w14:paraId="18F5B6B6" w14:textId="0B13B16D" w:rsidR="004F74DB" w:rsidRPr="00242E7B" w:rsidRDefault="004F74DB" w:rsidP="00972DFA">
      <w:pPr>
        <w:pStyle w:val="ListParagraph"/>
        <w:numPr>
          <w:ilvl w:val="0"/>
          <w:numId w:val="5"/>
        </w:numPr>
        <w:tabs>
          <w:tab w:val="left" w:pos="6182"/>
        </w:tabs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Hough Transform is a method for locating l</w:t>
      </w:r>
      <w:r w:rsidR="00BD06D3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bookmarkStart w:id="0" w:name="_GoBack"/>
      <w:bookmarkEnd w:id="0"/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nes by locating each point along the line. From the region masked, we find the Hough lines and draw on the original images.</w:t>
      </w:r>
    </w:p>
    <w:p w14:paraId="2464DC6C" w14:textId="1CD364B9" w:rsidR="004F74DB" w:rsidRPr="00242E7B" w:rsidRDefault="004F74DB" w:rsidP="004F74DB">
      <w:pPr>
        <w:tabs>
          <w:tab w:val="left" w:pos="6182"/>
        </w:tabs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CBBECF" w14:textId="116BD459" w:rsidR="004F74DB" w:rsidRDefault="004F74DB" w:rsidP="004F74DB">
      <w:pPr>
        <w:tabs>
          <w:tab w:val="left" w:pos="6182"/>
        </w:tabs>
        <w:rPr>
          <w:sz w:val="52"/>
          <w:szCs w:val="4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F8EB251" wp14:editId="1FFB17A8">
            <wp:simplePos x="0" y="0"/>
            <wp:positionH relativeFrom="margin">
              <wp:align>center</wp:align>
            </wp:positionH>
            <wp:positionV relativeFrom="paragraph">
              <wp:posOffset>5277</wp:posOffset>
            </wp:positionV>
            <wp:extent cx="5642825" cy="3286800"/>
            <wp:effectExtent l="0" t="0" r="0" b="88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825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E24BC" w14:textId="4994284C" w:rsidR="007C7F0F" w:rsidRPr="007C7F0F" w:rsidRDefault="007C7F0F" w:rsidP="007C7F0F">
      <w:pPr>
        <w:rPr>
          <w:sz w:val="52"/>
          <w:szCs w:val="44"/>
        </w:rPr>
      </w:pPr>
    </w:p>
    <w:p w14:paraId="53DAC9F1" w14:textId="0B8216B1" w:rsidR="007C7F0F" w:rsidRPr="007C7F0F" w:rsidRDefault="007C7F0F" w:rsidP="007C7F0F">
      <w:pPr>
        <w:rPr>
          <w:sz w:val="52"/>
          <w:szCs w:val="44"/>
        </w:rPr>
      </w:pPr>
    </w:p>
    <w:p w14:paraId="18AD4C9C" w14:textId="4B60BB03" w:rsidR="007C7F0F" w:rsidRPr="007C7F0F" w:rsidRDefault="007C7F0F" w:rsidP="007C7F0F">
      <w:pPr>
        <w:rPr>
          <w:sz w:val="52"/>
          <w:szCs w:val="44"/>
        </w:rPr>
      </w:pPr>
    </w:p>
    <w:p w14:paraId="58F340B9" w14:textId="0706E2DC" w:rsidR="007C7F0F" w:rsidRPr="007C7F0F" w:rsidRDefault="007C7F0F" w:rsidP="007C7F0F">
      <w:pPr>
        <w:rPr>
          <w:sz w:val="52"/>
          <w:szCs w:val="44"/>
        </w:rPr>
      </w:pPr>
    </w:p>
    <w:p w14:paraId="2E39C9BF" w14:textId="79FD6439" w:rsidR="007C7F0F" w:rsidRPr="007C7F0F" w:rsidRDefault="007C7F0F" w:rsidP="007C7F0F">
      <w:pPr>
        <w:rPr>
          <w:sz w:val="52"/>
          <w:szCs w:val="44"/>
        </w:rPr>
      </w:pPr>
    </w:p>
    <w:p w14:paraId="08FAD59F" w14:textId="19E1F26E" w:rsidR="007C7F0F" w:rsidRPr="007C7F0F" w:rsidRDefault="007C7F0F" w:rsidP="007C7F0F">
      <w:pPr>
        <w:rPr>
          <w:sz w:val="52"/>
          <w:szCs w:val="44"/>
        </w:rPr>
      </w:pPr>
    </w:p>
    <w:p w14:paraId="0C1E2C3F" w14:textId="7C942EE5" w:rsidR="007C7F0F" w:rsidRPr="007C7F0F" w:rsidRDefault="007C7F0F" w:rsidP="007C7F0F">
      <w:pPr>
        <w:rPr>
          <w:sz w:val="52"/>
          <w:szCs w:val="44"/>
        </w:rPr>
      </w:pPr>
    </w:p>
    <w:p w14:paraId="5BD8085E" w14:textId="09C5DDB0" w:rsidR="007C7F0F" w:rsidRPr="007C7F0F" w:rsidRDefault="007C7F0F" w:rsidP="007C7F0F">
      <w:pPr>
        <w:rPr>
          <w:sz w:val="52"/>
          <w:szCs w:val="44"/>
        </w:rPr>
      </w:pPr>
    </w:p>
    <w:p w14:paraId="73F6EAF3" w14:textId="0AB5D8A7" w:rsidR="007C7F0F" w:rsidRDefault="007C7F0F" w:rsidP="007C7F0F">
      <w:pPr>
        <w:tabs>
          <w:tab w:val="left" w:pos="2706"/>
        </w:tabs>
        <w:rPr>
          <w:sz w:val="52"/>
          <w:szCs w:val="44"/>
        </w:rPr>
      </w:pPr>
    </w:p>
    <w:p w14:paraId="3C3F9B90" w14:textId="6F3FB834" w:rsidR="007C7F0F" w:rsidRDefault="007C7F0F" w:rsidP="007C7F0F">
      <w:pPr>
        <w:tabs>
          <w:tab w:val="left" w:pos="2706"/>
        </w:tabs>
        <w:rPr>
          <w:sz w:val="52"/>
          <w:szCs w:val="44"/>
        </w:rPr>
      </w:pPr>
    </w:p>
    <w:p w14:paraId="7A8A9B5F" w14:textId="504FF08A" w:rsidR="007C7F0F" w:rsidRPr="00242E7B" w:rsidRDefault="007C7F0F" w:rsidP="00972DFA">
      <w:pPr>
        <w:pStyle w:val="ListParagraph"/>
        <w:numPr>
          <w:ilvl w:val="0"/>
          <w:numId w:val="5"/>
        </w:numPr>
        <w:tabs>
          <w:tab w:val="left" w:pos="2706"/>
        </w:tabs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lines are drawn on </w:t>
      </w:r>
      <w:bookmarkStart w:id="1" w:name="_Hlk127736322"/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original </w:t>
      </w:r>
      <w:bookmarkEnd w:id="1"/>
      <w:r w:rsidRPr="00242E7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 and result is obtained.</w:t>
      </w:r>
    </w:p>
    <w:p w14:paraId="390E7B27" w14:textId="32949519" w:rsidR="007C7F0F" w:rsidRDefault="007C7F0F" w:rsidP="007C7F0F">
      <w:pPr>
        <w:tabs>
          <w:tab w:val="left" w:pos="2706"/>
        </w:tabs>
        <w:ind w:left="360"/>
        <w:rPr>
          <w:sz w:val="52"/>
          <w:szCs w:val="4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07371AF" wp14:editId="74D9A6BA">
            <wp:simplePos x="0" y="0"/>
            <wp:positionH relativeFrom="margin">
              <wp:align>center</wp:align>
            </wp:positionH>
            <wp:positionV relativeFrom="paragraph">
              <wp:posOffset>455930</wp:posOffset>
            </wp:positionV>
            <wp:extent cx="5407572" cy="3207568"/>
            <wp:effectExtent l="0" t="0" r="317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572" cy="3207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7212C" w14:textId="3B861D49" w:rsidR="007C7F0F" w:rsidRDefault="007C7F0F" w:rsidP="007C7F0F">
      <w:pPr>
        <w:tabs>
          <w:tab w:val="left" w:pos="2706"/>
        </w:tabs>
        <w:ind w:left="360"/>
        <w:rPr>
          <w:sz w:val="52"/>
          <w:szCs w:val="44"/>
        </w:rPr>
      </w:pPr>
      <w:r>
        <w:rPr>
          <w:noProof/>
          <w:sz w:val="52"/>
          <w:szCs w:val="44"/>
        </w:rPr>
        <w:drawing>
          <wp:anchor distT="0" distB="0" distL="114300" distR="114300" simplePos="0" relativeHeight="251671552" behindDoc="1" locked="0" layoutInCell="1" allowOverlap="1" wp14:anchorId="52B9C33A" wp14:editId="288FF7DA">
            <wp:simplePos x="0" y="0"/>
            <wp:positionH relativeFrom="margin">
              <wp:align>left</wp:align>
            </wp:positionH>
            <wp:positionV relativeFrom="paragraph">
              <wp:posOffset>3319320</wp:posOffset>
            </wp:positionV>
            <wp:extent cx="6305769" cy="3484004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769" cy="34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1E59F4" w14:textId="5E6DB6B6" w:rsidR="00360FBF" w:rsidRPr="00360FBF" w:rsidRDefault="00360FBF" w:rsidP="00360FBF">
      <w:pPr>
        <w:rPr>
          <w:sz w:val="52"/>
          <w:szCs w:val="44"/>
        </w:rPr>
      </w:pPr>
    </w:p>
    <w:p w14:paraId="3207527D" w14:textId="5DF44E3D" w:rsidR="00360FBF" w:rsidRPr="00360FBF" w:rsidRDefault="00360FBF" w:rsidP="00360FBF">
      <w:pPr>
        <w:rPr>
          <w:sz w:val="52"/>
          <w:szCs w:val="44"/>
        </w:rPr>
      </w:pPr>
    </w:p>
    <w:p w14:paraId="006A6948" w14:textId="0D55B0F2" w:rsidR="00360FBF" w:rsidRPr="00360FBF" w:rsidRDefault="00360FBF" w:rsidP="00360FBF">
      <w:pPr>
        <w:rPr>
          <w:sz w:val="52"/>
          <w:szCs w:val="44"/>
        </w:rPr>
      </w:pPr>
    </w:p>
    <w:p w14:paraId="2B71F9D3" w14:textId="4E89E4B0" w:rsidR="00360FBF" w:rsidRPr="00360FBF" w:rsidRDefault="00360FBF" w:rsidP="00360FBF">
      <w:pPr>
        <w:rPr>
          <w:sz w:val="52"/>
          <w:szCs w:val="44"/>
        </w:rPr>
      </w:pPr>
    </w:p>
    <w:p w14:paraId="1B170BA5" w14:textId="5E2670B0" w:rsidR="00360FBF" w:rsidRPr="00360FBF" w:rsidRDefault="00360FBF" w:rsidP="00360FBF">
      <w:pPr>
        <w:rPr>
          <w:sz w:val="52"/>
          <w:szCs w:val="44"/>
        </w:rPr>
      </w:pPr>
    </w:p>
    <w:p w14:paraId="03BDEF2D" w14:textId="288D3FA8" w:rsidR="00360FBF" w:rsidRPr="00360FBF" w:rsidRDefault="00360FBF" w:rsidP="00360FBF">
      <w:pPr>
        <w:rPr>
          <w:sz w:val="52"/>
          <w:szCs w:val="44"/>
        </w:rPr>
      </w:pPr>
    </w:p>
    <w:p w14:paraId="4DCFCD3F" w14:textId="3801D316" w:rsidR="00360FBF" w:rsidRPr="00360FBF" w:rsidRDefault="00360FBF" w:rsidP="00360FBF">
      <w:pPr>
        <w:rPr>
          <w:sz w:val="52"/>
          <w:szCs w:val="44"/>
        </w:rPr>
      </w:pPr>
    </w:p>
    <w:p w14:paraId="390BCDBB" w14:textId="14E05780" w:rsidR="00360FBF" w:rsidRPr="00360FBF" w:rsidRDefault="00360FBF" w:rsidP="00360FBF">
      <w:pPr>
        <w:rPr>
          <w:sz w:val="52"/>
          <w:szCs w:val="44"/>
        </w:rPr>
      </w:pPr>
    </w:p>
    <w:p w14:paraId="7D8997CC" w14:textId="22916632" w:rsidR="00360FBF" w:rsidRPr="00360FBF" w:rsidRDefault="00360FBF" w:rsidP="00360FBF">
      <w:pPr>
        <w:rPr>
          <w:sz w:val="52"/>
          <w:szCs w:val="44"/>
        </w:rPr>
      </w:pPr>
    </w:p>
    <w:p w14:paraId="3F0A5405" w14:textId="0A462514" w:rsidR="00360FBF" w:rsidRPr="00360FBF" w:rsidRDefault="00360FBF" w:rsidP="00360FBF">
      <w:pPr>
        <w:rPr>
          <w:sz w:val="52"/>
          <w:szCs w:val="44"/>
        </w:rPr>
      </w:pPr>
    </w:p>
    <w:p w14:paraId="40091AE6" w14:textId="3859D0F5" w:rsidR="00360FBF" w:rsidRPr="00360FBF" w:rsidRDefault="00360FBF" w:rsidP="00360FBF">
      <w:pPr>
        <w:rPr>
          <w:sz w:val="52"/>
          <w:szCs w:val="44"/>
        </w:rPr>
      </w:pPr>
    </w:p>
    <w:p w14:paraId="68B213F4" w14:textId="12B46663" w:rsidR="00360FBF" w:rsidRDefault="00360FBF" w:rsidP="00360FBF">
      <w:pPr>
        <w:rPr>
          <w:sz w:val="52"/>
          <w:szCs w:val="44"/>
        </w:rPr>
      </w:pPr>
    </w:p>
    <w:p w14:paraId="2DC8A946" w14:textId="0612BCF2" w:rsidR="00360FBF" w:rsidRDefault="00360FBF" w:rsidP="00360FBF">
      <w:pPr>
        <w:rPr>
          <w:sz w:val="52"/>
          <w:szCs w:val="44"/>
        </w:rPr>
      </w:pPr>
    </w:p>
    <w:p w14:paraId="2A914D38" w14:textId="39392602" w:rsidR="00552873" w:rsidRDefault="00552873" w:rsidP="00360FBF">
      <w:pPr>
        <w:rPr>
          <w:color w:val="211D5C" w:themeColor="text1" w:themeTint="D9"/>
          <w:sz w:val="52"/>
          <w:szCs w:val="4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88C02AC" w14:textId="14C4F0D3" w:rsidR="0036070C" w:rsidRPr="0036070C" w:rsidRDefault="00375EEC" w:rsidP="00972DFA">
      <w:pPr>
        <w:pStyle w:val="ListParagraph"/>
        <w:numPr>
          <w:ilvl w:val="0"/>
          <w:numId w:val="5"/>
        </w:num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5EEC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Video Processing</w:t>
      </w:r>
      <w: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done using moviepy module. Lane lines are displayed on</w:t>
      </w:r>
      <w:r w:rsidR="0093376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road on</w:t>
      </w:r>
      <w: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each frame of the video</w:t>
      </w:r>
      <w:r w:rsidR="0093376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36070C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r w:rsidR="00CC3BBB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resulting </w:t>
      </w:r>
      <w:r w:rsidR="0036070C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videos have been uploaded on the GitHub link.</w:t>
      </w:r>
    </w:p>
    <w:p w14:paraId="7332E7B0" w14:textId="77777777" w:rsidR="00822B7D" w:rsidRDefault="00822B7D" w:rsidP="00822B7D">
      <w:pPr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13615DA" w14:textId="4534FB94" w:rsidR="00375EEC" w:rsidRDefault="00375EEC" w:rsidP="00552873">
      <w:pPr>
        <w:ind w:firstLine="720"/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CA42A8B" w14:textId="77777777" w:rsidR="0036070C" w:rsidRDefault="0036070C" w:rsidP="00552873">
      <w:pPr>
        <w:ind w:firstLine="720"/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7A92050" w14:textId="77777777" w:rsidR="00375EEC" w:rsidRDefault="00375EEC" w:rsidP="00552873">
      <w:pPr>
        <w:ind w:firstLine="720"/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4072638" w14:textId="77777777" w:rsidR="00375EEC" w:rsidRDefault="00375EEC" w:rsidP="00552873">
      <w:pPr>
        <w:ind w:firstLine="720"/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2E3E1AC" w14:textId="77777777" w:rsidR="00375EEC" w:rsidRDefault="00375EEC" w:rsidP="00552873">
      <w:pPr>
        <w:ind w:firstLine="720"/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208256" w14:textId="77777777" w:rsidR="0036070C" w:rsidRPr="006676DF" w:rsidRDefault="0036070C" w:rsidP="0093376B">
      <w:pPr>
        <w:rPr>
          <w:rFonts w:cstheme="minorHAnsi"/>
          <w:color w:val="211D5C" w:themeColor="text1" w:themeTint="D9"/>
          <w:sz w:val="52"/>
          <w:szCs w:val="4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E2EA2C6" w14:textId="4ABC5B34" w:rsidR="00360FBF" w:rsidRPr="00AE5E1A" w:rsidRDefault="0093376B" w:rsidP="003C0E0F">
      <w:pPr>
        <w:ind w:firstLine="720"/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CONCLUSION</w:t>
      </w:r>
      <w:r w:rsidR="00360FBF" w:rsidRPr="00AE5E1A"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:- </w:t>
      </w:r>
    </w:p>
    <w:p w14:paraId="0723E5F9" w14:textId="5A4E394A" w:rsidR="00780CEB" w:rsidRPr="0036070C" w:rsidRDefault="00780CEB" w:rsidP="00360FBF">
      <w:pPr>
        <w:rPr>
          <w:sz w:val="56"/>
          <w:szCs w:val="48"/>
        </w:rPr>
      </w:pPr>
    </w:p>
    <w:p w14:paraId="4357C9EA" w14:textId="77777777" w:rsidR="0036070C" w:rsidRDefault="0036070C" w:rsidP="00360FBF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the end, the project was a success as all lanes were correctly marked on the video. </w:t>
      </w:r>
    </w:p>
    <w:p w14:paraId="3C58C3E3" w14:textId="77777777" w:rsidR="0036070C" w:rsidRDefault="0036070C" w:rsidP="00360FBF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F8BF0D" w14:textId="1396488B" w:rsidR="0036070C" w:rsidRDefault="0036070C" w:rsidP="00360FBF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070C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Only straight lane lines </w:t>
      </w:r>
      <w: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 be</w:t>
      </w:r>
      <w:r w:rsidRPr="0036070C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identified, which is a disadvantage of this technique. The method might be altered such that it finds curved lines by utilizing poly fitting. As the lines closest to the automobile in the given </w:t>
      </w:r>
      <w:r w:rsidR="00A0578C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video</w:t>
      </w:r>
      <w:r w:rsidRPr="0036070C"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straight, there is no issue.</w:t>
      </w:r>
    </w:p>
    <w:p w14:paraId="31658FC3" w14:textId="2048FBCA" w:rsidR="0036070C" w:rsidRDefault="0036070C" w:rsidP="00360FBF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F046F5" w14:textId="5EDEDEEC" w:rsidR="0036070C" w:rsidRDefault="0036070C" w:rsidP="00360FBF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1AED3C" w14:textId="4F0BE70B" w:rsidR="0036070C" w:rsidRDefault="0036070C" w:rsidP="00360FBF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AB7F71" w14:textId="4C44E1D9" w:rsidR="0036070C" w:rsidRDefault="0036070C" w:rsidP="00360FBF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992CD5" w14:textId="4EDFC1DD" w:rsidR="0036070C" w:rsidRDefault="0036070C" w:rsidP="00360FBF">
      <w:pPr>
        <w:rPr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C9FBE3" w14:textId="7B274604" w:rsidR="0036070C" w:rsidRDefault="0036070C" w:rsidP="003C0E0F">
      <w:pPr>
        <w:ind w:firstLine="720"/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Berlin Sans FB Demi" w:hAnsi="Berlin Sans FB Demi"/>
          <w:color w:val="211D5C" w:themeColor="text1" w:themeTint="D9"/>
          <w:sz w:val="96"/>
          <w:szCs w:val="5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REFERENCES :-</w:t>
      </w:r>
    </w:p>
    <w:p w14:paraId="2CB60C4D" w14:textId="55F07858" w:rsidR="0036070C" w:rsidRPr="0036070C" w:rsidRDefault="0036070C" w:rsidP="00360FBF">
      <w:pPr>
        <w:rPr>
          <w:rFonts w:ascii="Berlin Sans FB Demi" w:hAnsi="Berlin Sans FB Demi"/>
          <w:color w:val="211D5C" w:themeColor="text1" w:themeTint="D9"/>
          <w:sz w:val="56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5459FF0" w14:textId="1E415215" w:rsidR="0036070C" w:rsidRDefault="0036070C" w:rsidP="00360FBF">
      <w:pPr>
        <w:rPr>
          <w:rFonts w:cstheme="minorHAnsi"/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070C">
        <w:rPr>
          <w:rFonts w:cstheme="minorHAnsi"/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Tutorials</w:t>
      </w:r>
      <w:r>
        <w:rPr>
          <w:rFonts w:cstheme="minorHAnsi"/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:-</w:t>
      </w:r>
    </w:p>
    <w:p w14:paraId="4AF6C32C" w14:textId="09F7ECA7" w:rsidR="0036070C" w:rsidRPr="0036070C" w:rsidRDefault="006A3ED4" w:rsidP="0036070C">
      <w:pPr>
        <w:pStyle w:val="ListParagraph"/>
        <w:numPr>
          <w:ilvl w:val="0"/>
          <w:numId w:val="2"/>
        </w:numPr>
        <w:rPr>
          <w:rFonts w:cstheme="minorHAnsi"/>
          <w:b w:val="0"/>
          <w:color w:val="0F0D29" w:themeColor="text1"/>
          <w:sz w:val="40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1" w:history="1">
        <w:r w:rsidR="0036070C" w:rsidRPr="0036070C">
          <w:rPr>
            <w:rStyle w:val="Hyperlink"/>
            <w:rFonts w:cstheme="minorHAnsi"/>
            <w:b w:val="0"/>
            <w:sz w:val="40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https://www.youtube.com/watch?v=yvfI4p6Wyvk</w:t>
        </w:r>
      </w:hyperlink>
    </w:p>
    <w:p w14:paraId="07D01CE0" w14:textId="13FC1CC8" w:rsidR="0036070C" w:rsidRDefault="006A3ED4" w:rsidP="0036070C">
      <w:pPr>
        <w:pStyle w:val="ListParagraph"/>
        <w:numPr>
          <w:ilvl w:val="0"/>
          <w:numId w:val="2"/>
        </w:numPr>
        <w:rPr>
          <w:rFonts w:cstheme="minorHAnsi"/>
          <w:b w:val="0"/>
          <w:color w:val="0F0D29" w:themeColor="text1"/>
          <w:sz w:val="40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2" w:history="1">
        <w:r w:rsidR="0036070C" w:rsidRPr="0036070C">
          <w:rPr>
            <w:rStyle w:val="Hyperlink"/>
            <w:rFonts w:cstheme="minorHAnsi"/>
            <w:b w:val="0"/>
            <w:sz w:val="40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https://www.youtube.com/watch?v=G0cHyaP9HaQ</w:t>
        </w:r>
      </w:hyperlink>
    </w:p>
    <w:p w14:paraId="49E8D4D6" w14:textId="02EF6C5C" w:rsidR="0036070C" w:rsidRDefault="006A3ED4" w:rsidP="0036070C">
      <w:pPr>
        <w:pStyle w:val="ListParagraph"/>
        <w:numPr>
          <w:ilvl w:val="0"/>
          <w:numId w:val="2"/>
        </w:numPr>
        <w:rPr>
          <w:rFonts w:cstheme="minorHAnsi"/>
          <w:b w:val="0"/>
          <w:color w:val="0F0D29" w:themeColor="text1"/>
          <w:sz w:val="40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3" w:history="1">
        <w:r w:rsidR="0036070C" w:rsidRPr="0036070C">
          <w:rPr>
            <w:rStyle w:val="Hyperlink"/>
            <w:rFonts w:cstheme="minorHAnsi"/>
            <w:b w:val="0"/>
            <w:sz w:val="40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https://www.youtube.com/watch?v=2t0I0URiS40</w:t>
        </w:r>
      </w:hyperlink>
    </w:p>
    <w:p w14:paraId="361CAA4A" w14:textId="6F38FCE0" w:rsidR="0036070C" w:rsidRDefault="0036070C" w:rsidP="0036070C">
      <w:pPr>
        <w:rPr>
          <w:rFonts w:cstheme="minorHAnsi"/>
          <w:b w:val="0"/>
          <w:color w:val="0F0D29" w:themeColor="text1"/>
          <w:sz w:val="40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7AE93C" w14:textId="627997E2" w:rsidR="0036070C" w:rsidRDefault="0036070C" w:rsidP="0036070C">
      <w:pPr>
        <w:rPr>
          <w:rFonts w:cstheme="minorHAnsi"/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 w:val="0"/>
          <w:color w:val="0F0D29" w:themeColor="text1"/>
          <w:sz w:val="52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Image Processing Code :- </w:t>
      </w:r>
    </w:p>
    <w:p w14:paraId="03B7D93A" w14:textId="6DC495B6" w:rsidR="0036070C" w:rsidRDefault="006A3ED4" w:rsidP="0036070C">
      <w:pPr>
        <w:pStyle w:val="ListParagraph"/>
        <w:numPr>
          <w:ilvl w:val="0"/>
          <w:numId w:val="4"/>
        </w:numPr>
        <w:rPr>
          <w:rFonts w:cstheme="minorHAnsi"/>
          <w:b w:val="0"/>
          <w:color w:val="0F0D29" w:themeColor="text1"/>
          <w:sz w:val="40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4" w:history="1">
        <w:r w:rsidR="0036070C" w:rsidRPr="0036070C">
          <w:rPr>
            <w:rStyle w:val="Hyperlink"/>
            <w:rFonts w:cstheme="minorHAnsi"/>
            <w:b w:val="0"/>
            <w:sz w:val="40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https://www.purdue.edu/hla/sites/cea/wp-content/uploads/sites/15/2019/09/Guidelines_image-processing-using-python-opencv.pdf</w:t>
        </w:r>
      </w:hyperlink>
    </w:p>
    <w:p w14:paraId="29B05470" w14:textId="4E9FDF64" w:rsidR="0036070C" w:rsidRPr="006E5359" w:rsidRDefault="006A3ED4" w:rsidP="0036070C">
      <w:pPr>
        <w:pStyle w:val="ListParagraph"/>
        <w:numPr>
          <w:ilvl w:val="0"/>
          <w:numId w:val="4"/>
        </w:numPr>
        <w:rPr>
          <w:rStyle w:val="Hyperlink"/>
          <w:rFonts w:cstheme="minorHAnsi"/>
          <w:b w:val="0"/>
          <w:color w:val="0F0D29" w:themeColor="text1"/>
          <w:sz w:val="40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5" w:history="1">
        <w:r w:rsidR="0036070C" w:rsidRPr="0036070C">
          <w:rPr>
            <w:rStyle w:val="Hyperlink"/>
            <w:rFonts w:cstheme="minorHAnsi"/>
            <w:b w:val="0"/>
            <w:sz w:val="40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https://www.linkedin.com/pulse/finding-lane-lines-road-felipe-martinez</w:t>
        </w:r>
      </w:hyperlink>
    </w:p>
    <w:p w14:paraId="6649EAD9" w14:textId="2E556241" w:rsidR="006E5359" w:rsidRPr="0036070C" w:rsidRDefault="006A3ED4" w:rsidP="0036070C">
      <w:pPr>
        <w:pStyle w:val="ListParagraph"/>
        <w:numPr>
          <w:ilvl w:val="0"/>
          <w:numId w:val="4"/>
        </w:numPr>
        <w:rPr>
          <w:rFonts w:cstheme="minorHAnsi"/>
          <w:b w:val="0"/>
          <w:color w:val="0F0D29" w:themeColor="text1"/>
          <w:sz w:val="40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6" w:history="1">
        <w:r w:rsidR="006E5359" w:rsidRPr="006E5359">
          <w:rPr>
            <w:rStyle w:val="Hyperlink"/>
            <w:rFonts w:cstheme="minorHAnsi"/>
            <w:b w:val="0"/>
            <w:sz w:val="40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https://www.geeksforgeeks.org/opencv-python-program-vehicle-detection-video-frame/</w:t>
        </w:r>
      </w:hyperlink>
    </w:p>
    <w:sectPr w:rsidR="006E5359" w:rsidRPr="0036070C" w:rsidSect="007524D6">
      <w:headerReference w:type="default" r:id="rId27"/>
      <w:footerReference w:type="default" r:id="rId28"/>
      <w:pgSz w:w="12240" w:h="15840"/>
      <w:pgMar w:top="720" w:right="1152" w:bottom="720" w:left="1152" w:header="0" w:footer="288" w:gutter="0"/>
      <w:pgBorders w:display="not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FF6E02" w14:textId="77777777" w:rsidR="006A3ED4" w:rsidRDefault="006A3ED4">
      <w:r>
        <w:separator/>
      </w:r>
    </w:p>
    <w:p w14:paraId="322C08C9" w14:textId="77777777" w:rsidR="006A3ED4" w:rsidRDefault="006A3ED4"/>
  </w:endnote>
  <w:endnote w:type="continuationSeparator" w:id="0">
    <w:p w14:paraId="381FD496" w14:textId="77777777" w:rsidR="006A3ED4" w:rsidRDefault="006A3ED4">
      <w:r>
        <w:continuationSeparator/>
      </w:r>
    </w:p>
    <w:p w14:paraId="382B5CE7" w14:textId="77777777" w:rsidR="006A3ED4" w:rsidRDefault="006A3E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745328"/>
      <w:docPartObj>
        <w:docPartGallery w:val="Page Numbers (Bottom of Page)"/>
        <w:docPartUnique/>
      </w:docPartObj>
    </w:sdtPr>
    <w:sdtEndPr/>
    <w:sdtContent>
      <w:p w14:paraId="04EE8B7E" w14:textId="58B6F47A" w:rsidR="0036070C" w:rsidRDefault="0036070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01A9B04" w14:textId="77777777" w:rsidR="0036070C" w:rsidRDefault="003607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398966" w14:textId="77777777" w:rsidR="006A3ED4" w:rsidRDefault="006A3ED4">
      <w:r>
        <w:separator/>
      </w:r>
    </w:p>
    <w:p w14:paraId="2158CE45" w14:textId="77777777" w:rsidR="006A3ED4" w:rsidRDefault="006A3ED4"/>
  </w:footnote>
  <w:footnote w:type="continuationSeparator" w:id="0">
    <w:p w14:paraId="52A03A11" w14:textId="77777777" w:rsidR="006A3ED4" w:rsidRDefault="006A3ED4">
      <w:r>
        <w:continuationSeparator/>
      </w:r>
    </w:p>
    <w:p w14:paraId="67E085B9" w14:textId="77777777" w:rsidR="006A3ED4" w:rsidRDefault="006A3ED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36070C" w14:paraId="5F59F15E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1E66913" w14:textId="77777777" w:rsidR="0036070C" w:rsidRDefault="0036070C">
          <w:pPr>
            <w:pStyle w:val="Header"/>
          </w:pPr>
        </w:p>
      </w:tc>
    </w:tr>
  </w:tbl>
  <w:p w14:paraId="188D7978" w14:textId="77777777" w:rsidR="0036070C" w:rsidRDefault="0036070C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524098"/>
    <w:multiLevelType w:val="hybridMultilevel"/>
    <w:tmpl w:val="A57E81E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546D76"/>
    <w:multiLevelType w:val="hybridMultilevel"/>
    <w:tmpl w:val="0FB0201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71C9B"/>
    <w:multiLevelType w:val="hybridMultilevel"/>
    <w:tmpl w:val="067C2A9A"/>
    <w:lvl w:ilvl="0" w:tplc="FA2048F4">
      <w:start w:val="4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F142BA3"/>
    <w:multiLevelType w:val="hybridMultilevel"/>
    <w:tmpl w:val="9468C4B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E5ED0"/>
    <w:multiLevelType w:val="hybridMultilevel"/>
    <w:tmpl w:val="8676EADA"/>
    <w:lvl w:ilvl="0" w:tplc="CAF804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5CA"/>
    <w:rsid w:val="0002482E"/>
    <w:rsid w:val="00050324"/>
    <w:rsid w:val="00070C85"/>
    <w:rsid w:val="00086C35"/>
    <w:rsid w:val="000A0150"/>
    <w:rsid w:val="000B74E5"/>
    <w:rsid w:val="000C2750"/>
    <w:rsid w:val="000E63C9"/>
    <w:rsid w:val="00106DAB"/>
    <w:rsid w:val="00130E9D"/>
    <w:rsid w:val="00141BDD"/>
    <w:rsid w:val="00150A6D"/>
    <w:rsid w:val="00185B35"/>
    <w:rsid w:val="0019637B"/>
    <w:rsid w:val="001B3B33"/>
    <w:rsid w:val="001F2BC8"/>
    <w:rsid w:val="001F5F6B"/>
    <w:rsid w:val="00242E7B"/>
    <w:rsid w:val="00243689"/>
    <w:rsid w:val="00243EBC"/>
    <w:rsid w:val="00246A35"/>
    <w:rsid w:val="00284348"/>
    <w:rsid w:val="002A5329"/>
    <w:rsid w:val="002E0A30"/>
    <w:rsid w:val="002E5414"/>
    <w:rsid w:val="002F51F5"/>
    <w:rsid w:val="00312137"/>
    <w:rsid w:val="00330359"/>
    <w:rsid w:val="0033762F"/>
    <w:rsid w:val="0036070C"/>
    <w:rsid w:val="00360FBF"/>
    <w:rsid w:val="00366C7E"/>
    <w:rsid w:val="00375EEC"/>
    <w:rsid w:val="00384EA3"/>
    <w:rsid w:val="003A39A1"/>
    <w:rsid w:val="003C0E0F"/>
    <w:rsid w:val="003C2191"/>
    <w:rsid w:val="003D3863"/>
    <w:rsid w:val="003E6753"/>
    <w:rsid w:val="00400EA0"/>
    <w:rsid w:val="004110DE"/>
    <w:rsid w:val="0044085A"/>
    <w:rsid w:val="00456D79"/>
    <w:rsid w:val="00490862"/>
    <w:rsid w:val="004B21A5"/>
    <w:rsid w:val="004F74DB"/>
    <w:rsid w:val="005037F0"/>
    <w:rsid w:val="00516A86"/>
    <w:rsid w:val="005275F6"/>
    <w:rsid w:val="00552873"/>
    <w:rsid w:val="00572102"/>
    <w:rsid w:val="005F1BB0"/>
    <w:rsid w:val="00656C4D"/>
    <w:rsid w:val="006676DF"/>
    <w:rsid w:val="006A22B8"/>
    <w:rsid w:val="006A3ED4"/>
    <w:rsid w:val="006E5359"/>
    <w:rsid w:val="006E5716"/>
    <w:rsid w:val="007224F9"/>
    <w:rsid w:val="007302B3"/>
    <w:rsid w:val="00730733"/>
    <w:rsid w:val="00730E3A"/>
    <w:rsid w:val="00736AAF"/>
    <w:rsid w:val="007524D6"/>
    <w:rsid w:val="00765B2A"/>
    <w:rsid w:val="00780CEB"/>
    <w:rsid w:val="00783A34"/>
    <w:rsid w:val="007B1C7E"/>
    <w:rsid w:val="007C6B52"/>
    <w:rsid w:val="007C7F0F"/>
    <w:rsid w:val="007D16C5"/>
    <w:rsid w:val="00822B7D"/>
    <w:rsid w:val="00835F49"/>
    <w:rsid w:val="00853AAF"/>
    <w:rsid w:val="00862FE4"/>
    <w:rsid w:val="0086389A"/>
    <w:rsid w:val="0087605E"/>
    <w:rsid w:val="008B1FEE"/>
    <w:rsid w:val="00903C32"/>
    <w:rsid w:val="00916B16"/>
    <w:rsid w:val="009173B9"/>
    <w:rsid w:val="0093335D"/>
    <w:rsid w:val="0093376B"/>
    <w:rsid w:val="0093613E"/>
    <w:rsid w:val="00943026"/>
    <w:rsid w:val="00966B81"/>
    <w:rsid w:val="00972DFA"/>
    <w:rsid w:val="009C7720"/>
    <w:rsid w:val="00A0578C"/>
    <w:rsid w:val="00A21346"/>
    <w:rsid w:val="00A23AFA"/>
    <w:rsid w:val="00A31B3E"/>
    <w:rsid w:val="00A532F3"/>
    <w:rsid w:val="00A77DC2"/>
    <w:rsid w:val="00A8489E"/>
    <w:rsid w:val="00A9070E"/>
    <w:rsid w:val="00AC29F3"/>
    <w:rsid w:val="00AC320D"/>
    <w:rsid w:val="00AE5E1A"/>
    <w:rsid w:val="00B231E5"/>
    <w:rsid w:val="00B72672"/>
    <w:rsid w:val="00BA6031"/>
    <w:rsid w:val="00BD06D3"/>
    <w:rsid w:val="00BD0D66"/>
    <w:rsid w:val="00C0235B"/>
    <w:rsid w:val="00C02B87"/>
    <w:rsid w:val="00C4086D"/>
    <w:rsid w:val="00C75B37"/>
    <w:rsid w:val="00CA1896"/>
    <w:rsid w:val="00CB5B28"/>
    <w:rsid w:val="00CC3BBB"/>
    <w:rsid w:val="00CC41C9"/>
    <w:rsid w:val="00CE7256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15CA"/>
    <w:rsid w:val="00E620B0"/>
    <w:rsid w:val="00E81B40"/>
    <w:rsid w:val="00EF2EA3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  <w:rsid w:val="00FF7D0A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679F5"/>
  <w15:docId w15:val="{BFDAF508-C905-4DF2-9B76-AAF741F15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750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7B1C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0CEB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C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0CEB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geeksforgeeks.org/opencv-python-program-vehicle-detection-video-frame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youtube.com/watch?v=yvfI4p6Wyvk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s://www.linkedin.com/pulse/finding-lane-lines-road-felipe-martinez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purdue.edu/hla/sites/cea/wp-content/uploads/sites/15/2019/09/Guidelines_image-processing-using-python-opencv.pd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www.youtube.com/watch?v=2t0I0URiS40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github.com/Emadddddd/Lane-Detection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youtube.com/watch?v=G0cHyaP9HaQ" TargetMode="External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E14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BB8DC6B7C414FAE8415D8BDA73287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481A3A-F178-4D8B-97A9-DF37645984F4}"/>
      </w:docPartPr>
      <w:docPartBody>
        <w:p w:rsidR="00120E9F" w:rsidRDefault="000C3036">
          <w:pPr>
            <w:pStyle w:val="FBB8DC6B7C414FAE8415D8BDA73287B6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036"/>
    <w:rsid w:val="0005673D"/>
    <w:rsid w:val="000C3036"/>
    <w:rsid w:val="00120E9F"/>
    <w:rsid w:val="001C6D7F"/>
    <w:rsid w:val="00455F45"/>
    <w:rsid w:val="005E3575"/>
    <w:rsid w:val="00821BE1"/>
    <w:rsid w:val="00961750"/>
    <w:rsid w:val="00B81C0C"/>
    <w:rsid w:val="00BF11D5"/>
    <w:rsid w:val="00E570FC"/>
    <w:rsid w:val="00E93686"/>
    <w:rsid w:val="00EC3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E" w:eastAsia="en-A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691257B0A76F43B49091BD9C2AB3D090">
    <w:name w:val="691257B0A76F43B49091BD9C2AB3D090"/>
  </w:style>
  <w:style w:type="paragraph" w:customStyle="1" w:styleId="12B8ADBB994449CF8ABBE4DD62E42CDA">
    <w:name w:val="12B8ADBB994449CF8ABBE4DD62E42CDA"/>
  </w:style>
  <w:style w:type="paragraph" w:customStyle="1" w:styleId="FBB8DC6B7C414FAE8415D8BDA73287B6">
    <w:name w:val="FBB8DC6B7C414FAE8415D8BDA73287B6"/>
  </w:style>
  <w:style w:type="paragraph" w:customStyle="1" w:styleId="B31B5450B75046E39B09712241A0FB41">
    <w:name w:val="B31B5450B75046E39B09712241A0FB41"/>
  </w:style>
  <w:style w:type="paragraph" w:customStyle="1" w:styleId="15AC0046FF8645D1945C07DEEDF7D683">
    <w:name w:val="15AC0046FF8645D1945C07DEEDF7D683"/>
  </w:style>
  <w:style w:type="paragraph" w:customStyle="1" w:styleId="30557694C1F94A798204EE4BB9E10F9C">
    <w:name w:val="30557694C1F94A798204EE4BB9E10F9C"/>
  </w:style>
  <w:style w:type="paragraph" w:customStyle="1" w:styleId="9F7022C1EC35469E82021EDC8DFE1647">
    <w:name w:val="9F7022C1EC35469E82021EDC8DFE1647"/>
  </w:style>
  <w:style w:type="paragraph" w:customStyle="1" w:styleId="65892C42BD8A42FFB7D9F7493B5F63B9">
    <w:name w:val="65892C42BD8A42FFB7D9F7493B5F63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Muhammad Emad
200107010
6th Semester 
muhammad.emad@dxb.manipal.edu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3003C9-4C0B-4DB8-96B4-206E974F9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133</TotalTime>
  <Pages>13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LENOVOE14</dc:creator>
  <cp:keywords/>
  <cp:lastModifiedBy>MUHAMMAD EMAD</cp:lastModifiedBy>
  <cp:revision>39</cp:revision>
  <cp:lastPrinted>2006-08-01T17:47:00Z</cp:lastPrinted>
  <dcterms:created xsi:type="dcterms:W3CDTF">2023-02-19T17:05:00Z</dcterms:created>
  <dcterms:modified xsi:type="dcterms:W3CDTF">2023-02-21T18:44:00Z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